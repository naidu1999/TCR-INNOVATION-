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A83E4" w14:textId="537DE77A" w:rsidR="00C6554A" w:rsidRPr="008B5277" w:rsidRDefault="00C21AFB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7D9F3D3E" wp14:editId="1986A0BD">
            <wp:extent cx="6191250" cy="2708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57D2AA94" w14:textId="21A6E6B3" w:rsidR="00C6554A" w:rsidRDefault="006230CD" w:rsidP="00C6554A">
      <w:pPr>
        <w:pStyle w:val="Title"/>
      </w:pPr>
      <w:r>
        <w:t>TCR INNOVATION</w:t>
      </w:r>
    </w:p>
    <w:p w14:paraId="47E6C735" w14:textId="4DC70655" w:rsidR="00C6554A" w:rsidRPr="00D5413C" w:rsidRDefault="006230CD" w:rsidP="00C6554A">
      <w:pPr>
        <w:pStyle w:val="Subtitle"/>
      </w:pPr>
      <w:r>
        <w:t>Gepgraphic data visualisation project of Iron ore in india</w:t>
      </w:r>
    </w:p>
    <w:p w14:paraId="23A71BDA" w14:textId="77777777" w:rsidR="00C21AFB" w:rsidRDefault="006230CD" w:rsidP="00C6554A">
      <w:pPr>
        <w:pStyle w:val="ContactInfo"/>
      </w:pPr>
      <w:r>
        <w:t>T. Rahul Naidu &amp; T. Chandra Sekhar</w:t>
      </w:r>
      <w:r w:rsidR="00C6554A">
        <w:t>|</w:t>
      </w:r>
      <w:r>
        <w:t xml:space="preserve"> Data Visualization</w:t>
      </w:r>
      <w:r w:rsidR="00C6554A">
        <w:t>|</w:t>
      </w:r>
      <w:r w:rsidR="00C6554A" w:rsidRPr="00D5413C">
        <w:t xml:space="preserve"> </w:t>
      </w:r>
      <w:r>
        <w:t>07-11-2021</w:t>
      </w:r>
    </w:p>
    <w:p w14:paraId="76BE7A7A" w14:textId="77777777" w:rsidR="00C21AFB" w:rsidRDefault="00C21AFB" w:rsidP="00C6554A">
      <w:pPr>
        <w:pStyle w:val="ContactInfo"/>
      </w:pPr>
      <w:r>
        <w:t>Mail-id:</w:t>
      </w:r>
    </w:p>
    <w:p w14:paraId="07B91636" w14:textId="3EF6778A" w:rsidR="00C21AFB" w:rsidRDefault="00C21AFB" w:rsidP="00C6554A">
      <w:pPr>
        <w:pStyle w:val="ContactInfo"/>
      </w:pPr>
      <w:hyperlink r:id="rId8" w:history="1">
        <w:r w:rsidRPr="00CF28BF">
          <w:rPr>
            <w:rStyle w:val="Hyperlink"/>
          </w:rPr>
          <w:t>naidu.r1999@gmail.com</w:t>
        </w:r>
      </w:hyperlink>
    </w:p>
    <w:p w14:paraId="7B75151E" w14:textId="5A79AF13" w:rsidR="00C6554A" w:rsidRDefault="00C21AFB" w:rsidP="00C6554A">
      <w:pPr>
        <w:pStyle w:val="ContactInfo"/>
      </w:pPr>
      <w:r w:rsidRPr="00C21AFB">
        <w:t>chanduroxtar@gmail.com</w:t>
      </w:r>
      <w:r w:rsidR="00C6554A">
        <w:br w:type="page"/>
      </w:r>
    </w:p>
    <w:p w14:paraId="5156A936" w14:textId="5F84B0D1" w:rsidR="002C74C0" w:rsidRDefault="006230CD">
      <w:r>
        <w:lastRenderedPageBreak/>
        <w:t xml:space="preserve">-&gt; </w:t>
      </w:r>
      <w:r w:rsidRPr="006230CD">
        <w:t xml:space="preserve">This was the first end to end project that I made in my first week of learning python which got me hooked to the </w:t>
      </w:r>
      <w:r w:rsidRPr="006230CD">
        <w:t>language. I</w:t>
      </w:r>
      <w:r w:rsidRPr="006230CD">
        <w:t xml:space="preserve"> was really impressed by the fact that we could make such visually impressive projects using such little lines of code by utilizing the pre-existing python packages.</w:t>
      </w:r>
    </w:p>
    <w:p w14:paraId="00803ACA" w14:textId="0B7CA45A" w:rsidR="006230CD" w:rsidRDefault="006230CD">
      <w:r>
        <w:t xml:space="preserve">-&gt; </w:t>
      </w:r>
      <w:r w:rsidRPr="006230CD">
        <w:t xml:space="preserve">The best part about this project is that we don’t need to install python or </w:t>
      </w:r>
      <w:r w:rsidRPr="006230CD">
        <w:t>Jup</w:t>
      </w:r>
      <w:r>
        <w:t>y</w:t>
      </w:r>
      <w:r w:rsidRPr="006230CD">
        <w:t>ter</w:t>
      </w:r>
      <w:r w:rsidRPr="006230CD">
        <w:t xml:space="preserve">/anaconda to run </w:t>
      </w:r>
      <w:r w:rsidRPr="006230CD">
        <w:t>it</w:t>
      </w:r>
      <w:r>
        <w:t>. I</w:t>
      </w:r>
      <w:r w:rsidRPr="006230CD">
        <w:t xml:space="preserve"> have made it using google </w:t>
      </w:r>
      <w:r w:rsidRPr="006230CD">
        <w:t>Collaboratory</w:t>
      </w:r>
      <w:r w:rsidRPr="006230CD">
        <w:t xml:space="preserve">. In this project I have followed the complete pipeline of downloading data from a public </w:t>
      </w:r>
      <w:r w:rsidRPr="006230CD">
        <w:t>website, reading</w:t>
      </w:r>
      <w:r w:rsidRPr="006230CD">
        <w:t xml:space="preserve"> </w:t>
      </w:r>
      <w:r w:rsidRPr="006230CD">
        <w:t>packages, designing</w:t>
      </w:r>
      <w:r w:rsidRPr="006230CD">
        <w:t xml:space="preserve"> the map according to my use case</w:t>
      </w:r>
      <w:r>
        <w:t>.</w:t>
      </w:r>
    </w:p>
    <w:p w14:paraId="47B9BE54" w14:textId="7A934C26" w:rsidR="006230CD" w:rsidRDefault="006230CD" w:rsidP="006230CD">
      <w:pPr>
        <w:pStyle w:val="Heading1"/>
        <w:shd w:val="clear" w:color="auto" w:fill="FFFFFF"/>
        <w:spacing w:before="468" w:after="0" w:line="540" w:lineRule="atLeast"/>
        <w:rPr>
          <w:rFonts w:ascii="Helvetica" w:hAnsi="Helvetica" w:cs="Helvetica"/>
          <w:color w:val="292929"/>
          <w:sz w:val="45"/>
          <w:szCs w:val="45"/>
        </w:rPr>
      </w:pPr>
      <w:r>
        <w:rPr>
          <w:rFonts w:ascii="Helvetica" w:hAnsi="Helvetica" w:cs="Helvetica"/>
          <w:b/>
          <w:bCs/>
          <w:color w:val="292929"/>
          <w:sz w:val="45"/>
          <w:szCs w:val="45"/>
        </w:rPr>
        <w:t>Theme and purpose of the project:</w:t>
      </w:r>
    </w:p>
    <w:p w14:paraId="5CFAE851" w14:textId="77777777" w:rsidR="006230CD" w:rsidRDefault="006230CD" w:rsidP="006230CD">
      <w:r>
        <w:t xml:space="preserve"> </w:t>
      </w:r>
      <w:r>
        <w:t>1)Using this project I wanted to show the major iron ore resource sites in India and their properties according to different states.</w:t>
      </w:r>
    </w:p>
    <w:p w14:paraId="20AF4232" w14:textId="60631A18" w:rsidR="006230CD" w:rsidRDefault="006230CD" w:rsidP="006230CD">
      <w:pPr>
        <w:rPr>
          <w:noProof/>
        </w:rPr>
      </w:pPr>
      <w:r>
        <w:t xml:space="preserve">2)The project also has a selection called population which shows country having population above 50 million in </w:t>
      </w:r>
      <w:r>
        <w:t>red, between</w:t>
      </w:r>
      <w:r>
        <w:t xml:space="preserve"> 20 to 50 million in orange and less than 20 million in green.</w:t>
      </w:r>
      <w:r w:rsidRPr="006230CD">
        <w:rPr>
          <w:noProof/>
        </w:rPr>
        <w:t xml:space="preserve"> </w:t>
      </w:r>
    </w:p>
    <w:p w14:paraId="54ECEC59" w14:textId="2034062C" w:rsidR="006230CD" w:rsidRDefault="006230CD" w:rsidP="006230CD">
      <w:pPr>
        <w:rPr>
          <w:noProof/>
        </w:rPr>
      </w:pPr>
    </w:p>
    <w:p w14:paraId="06DD98C9" w14:textId="2ED1F849" w:rsidR="006230CD" w:rsidRDefault="00DB361A" w:rsidP="006230CD">
      <w:r>
        <w:t xml:space="preserve">                                            </w:t>
      </w:r>
      <w:r w:rsidR="006230CD">
        <w:rPr>
          <w:noProof/>
        </w:rPr>
        <w:drawing>
          <wp:inline distT="0" distB="0" distL="0" distR="0" wp14:anchorId="3867EED2" wp14:editId="5B9FE758">
            <wp:extent cx="1708150" cy="28257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D580B" w14:textId="552903C9" w:rsidR="006230CD" w:rsidRDefault="006230CD" w:rsidP="006230CD">
      <w:pPr>
        <w:pStyle w:val="Photo"/>
      </w:pPr>
    </w:p>
    <w:p w14:paraId="041AD98B" w14:textId="21831F5F" w:rsidR="006230CD" w:rsidRDefault="006230CD" w:rsidP="006230CD">
      <w:pPr>
        <w:pStyle w:val="Photo"/>
      </w:pPr>
      <w:r>
        <w:rPr>
          <w:noProof/>
        </w:rPr>
        <w:lastRenderedPageBreak/>
        <w:drawing>
          <wp:inline distT="0" distB="0" distL="0" distR="0" wp14:anchorId="1BC2A6CF" wp14:editId="7444B6BC">
            <wp:extent cx="6305550" cy="34345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779" cy="3476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5741D3" w14:textId="1D43EAB1" w:rsidR="00DB361A" w:rsidRDefault="00DB361A" w:rsidP="00DB361A">
      <w:pPr>
        <w:pStyle w:val="Photo"/>
        <w:jc w:val="left"/>
      </w:pPr>
    </w:p>
    <w:p w14:paraId="4978439B" w14:textId="03AD2055" w:rsidR="00DB361A" w:rsidRPr="00DB361A" w:rsidRDefault="00DB361A" w:rsidP="00DB361A">
      <w:pPr>
        <w:pStyle w:val="Heading1"/>
        <w:rPr>
          <w:lang w:val="en-IN"/>
        </w:rPr>
      </w:pPr>
      <w:r w:rsidRPr="00DB361A">
        <w:rPr>
          <w:lang w:val="en-IN"/>
        </w:rPr>
        <w:t>T</w:t>
      </w:r>
      <w:r>
        <w:rPr>
          <w:lang w:val="en-IN"/>
        </w:rPr>
        <w:t>wo</w:t>
      </w:r>
      <w:r w:rsidRPr="00DB361A">
        <w:rPr>
          <w:lang w:val="en-IN"/>
        </w:rPr>
        <w:t xml:space="preserve"> Major Steps of the Project:</w:t>
      </w:r>
    </w:p>
    <w:p w14:paraId="49084B39" w14:textId="37E07366" w:rsidR="00DB361A" w:rsidRPr="00DB361A" w:rsidRDefault="00DB361A" w:rsidP="00DB361A">
      <w:pPr>
        <w:pStyle w:val="Photo"/>
        <w:jc w:val="left"/>
      </w:pPr>
      <w:r>
        <w:t>1.</w:t>
      </w:r>
      <w:r w:rsidRPr="00DB361A">
        <w:t>Downloading the data from the respective data sources</w:t>
      </w:r>
    </w:p>
    <w:p w14:paraId="5E3A9FE0" w14:textId="23BE0052" w:rsidR="00DB361A" w:rsidRDefault="00DB361A" w:rsidP="00DB361A">
      <w:pPr>
        <w:pStyle w:val="Photo"/>
        <w:jc w:val="left"/>
      </w:pPr>
      <w:r>
        <w:t>2.</w:t>
      </w:r>
      <w:r w:rsidRPr="00DB361A">
        <w:t xml:space="preserve">Writing the code for map feature in the google </w:t>
      </w:r>
      <w:r w:rsidRPr="00DB361A">
        <w:t>Collab</w:t>
      </w:r>
      <w:r w:rsidRPr="00DB361A">
        <w:t xml:space="preserve"> notebook </w:t>
      </w:r>
    </w:p>
    <w:p w14:paraId="4B1F2068" w14:textId="042B0EBA" w:rsidR="00DB361A" w:rsidRDefault="00DB361A" w:rsidP="00DB361A">
      <w:pPr>
        <w:pStyle w:val="Photo"/>
        <w:jc w:val="left"/>
      </w:pPr>
    </w:p>
    <w:p w14:paraId="27BFE7D9" w14:textId="6AF9A44A" w:rsidR="00DB361A" w:rsidRDefault="00DB361A" w:rsidP="00DB361A">
      <w:pPr>
        <w:pStyle w:val="Heading1"/>
        <w:shd w:val="clear" w:color="auto" w:fill="FFFFFF"/>
        <w:spacing w:before="468" w:after="0" w:line="540" w:lineRule="atLeast"/>
        <w:rPr>
          <w:rFonts w:ascii="Helvetica" w:hAnsi="Helvetica" w:cs="Helvetica"/>
          <w:b/>
          <w:bCs/>
          <w:color w:val="292929"/>
          <w:sz w:val="45"/>
          <w:szCs w:val="45"/>
        </w:rPr>
      </w:pPr>
      <w:r>
        <w:rPr>
          <w:rFonts w:ascii="Helvetica" w:hAnsi="Helvetica" w:cs="Helvetica"/>
          <w:b/>
          <w:bCs/>
          <w:color w:val="292929"/>
          <w:sz w:val="45"/>
          <w:szCs w:val="45"/>
        </w:rPr>
        <w:t>Detailed Explanation of the steps</w:t>
      </w:r>
      <w:r>
        <w:rPr>
          <w:rFonts w:ascii="Helvetica" w:hAnsi="Helvetica" w:cs="Helvetica"/>
          <w:b/>
          <w:bCs/>
          <w:color w:val="292929"/>
          <w:sz w:val="45"/>
          <w:szCs w:val="45"/>
        </w:rPr>
        <w:t>:</w:t>
      </w:r>
    </w:p>
    <w:p w14:paraId="0620A3AC" w14:textId="634909C6" w:rsidR="00DB361A" w:rsidRDefault="00DB361A" w:rsidP="00DB361A">
      <w:r w:rsidRPr="00DB361A">
        <w:t>Step 1:</w:t>
      </w:r>
    </w:p>
    <w:p w14:paraId="4002ED59" w14:textId="433EC31E" w:rsidR="00DB361A" w:rsidRDefault="00DB361A" w:rsidP="00DB361A">
      <w:r>
        <w:t>1.</w:t>
      </w:r>
      <w:r>
        <w:t>There are two data files that are required for the project</w:t>
      </w:r>
    </w:p>
    <w:p w14:paraId="4B583E4E" w14:textId="20011726" w:rsidR="00DB361A" w:rsidRDefault="00DB361A" w:rsidP="00DB361A">
      <w:r>
        <w:t>2.</w:t>
      </w:r>
      <w:r>
        <w:t>The first one is downloaded from data.gov.in which is a csv file having details about iron ore resources in India.</w:t>
      </w:r>
    </w:p>
    <w:p w14:paraId="0408E0F4" w14:textId="3B319BB5" w:rsidR="00DB361A" w:rsidRDefault="00DB361A" w:rsidP="00DB361A">
      <w:r>
        <w:t>3.</w:t>
      </w:r>
      <w:r>
        <w:t>The second file is a json file having metrics such as country name and population</w:t>
      </w:r>
    </w:p>
    <w:p w14:paraId="0989A464" w14:textId="77777777" w:rsidR="00DB361A" w:rsidRDefault="00DB361A" w:rsidP="00DB361A">
      <w:pPr>
        <w:pStyle w:val="Heading2"/>
        <w:shd w:val="clear" w:color="auto" w:fill="FFFFFF"/>
        <w:spacing w:before="413" w:line="420" w:lineRule="atLeast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b/>
          <w:bCs/>
          <w:color w:val="292929"/>
          <w:sz w:val="33"/>
          <w:szCs w:val="33"/>
        </w:rPr>
        <w:t>Step 2 - Code Walk Through:</w:t>
      </w:r>
    </w:p>
    <w:p w14:paraId="3362B953" w14:textId="77777777" w:rsidR="00DB361A" w:rsidRPr="00DB361A" w:rsidRDefault="00DB361A" w:rsidP="00DB361A">
      <w:pPr>
        <w:rPr>
          <w:lang w:val="en-IN"/>
        </w:rPr>
      </w:pPr>
      <w:r w:rsidRPr="00DB361A">
        <w:rPr>
          <w:lang w:val="en-IN"/>
        </w:rPr>
        <w:t>Here I will be explaining the steps I followed to write the code of the project</w:t>
      </w:r>
    </w:p>
    <w:p w14:paraId="6D6C6105" w14:textId="493AC914" w:rsidR="00DB361A" w:rsidRPr="00DB361A" w:rsidRDefault="00DB361A" w:rsidP="00DB361A">
      <w:pPr>
        <w:numPr>
          <w:ilvl w:val="0"/>
          <w:numId w:val="17"/>
        </w:numPr>
        <w:rPr>
          <w:lang w:val="en-IN"/>
        </w:rPr>
      </w:pPr>
      <w:r w:rsidRPr="00DB361A">
        <w:rPr>
          <w:b/>
          <w:bCs/>
          <w:lang w:val="en-IN"/>
        </w:rPr>
        <w:lastRenderedPageBreak/>
        <w:t>Installing packages</w:t>
      </w:r>
      <w:r w:rsidRPr="00DB361A">
        <w:rPr>
          <w:lang w:val="en-IN"/>
        </w:rPr>
        <w:t xml:space="preserve">- Packages used in the project are folium and pandas The general format of installing packages in google collab </w:t>
      </w:r>
      <w:r w:rsidRPr="00DB361A">
        <w:rPr>
          <w:lang w:val="en-IN"/>
        </w:rPr>
        <w:t>is! pip</w:t>
      </w:r>
      <w:r w:rsidRPr="00DB361A">
        <w:rPr>
          <w:lang w:val="en-IN"/>
        </w:rPr>
        <w:t xml:space="preserve"> install </w:t>
      </w:r>
      <w:r w:rsidRPr="00DB361A">
        <w:rPr>
          <w:lang w:val="en-IN"/>
        </w:rPr>
        <w:t>library name. So,</w:t>
      </w:r>
      <w:r w:rsidRPr="00DB361A">
        <w:rPr>
          <w:lang w:val="en-IN"/>
        </w:rPr>
        <w:t xml:space="preserve"> to install folium and </w:t>
      </w:r>
      <w:r w:rsidRPr="00DB361A">
        <w:rPr>
          <w:lang w:val="en-IN"/>
        </w:rPr>
        <w:t>pandas’</w:t>
      </w:r>
      <w:r w:rsidRPr="00DB361A">
        <w:rPr>
          <w:lang w:val="en-IN"/>
        </w:rPr>
        <w:t xml:space="preserve"> type</w:t>
      </w:r>
    </w:p>
    <w:p w14:paraId="776A3311" w14:textId="77777777" w:rsidR="00DB361A" w:rsidRDefault="00DB361A" w:rsidP="00DB361A">
      <w:pPr>
        <w:pStyle w:val="Heading2"/>
        <w:shd w:val="clear" w:color="auto" w:fill="FFFFFF"/>
        <w:spacing w:before="413" w:line="420" w:lineRule="atLeast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b/>
          <w:bCs/>
          <w:color w:val="292929"/>
          <w:sz w:val="33"/>
          <w:szCs w:val="33"/>
        </w:rPr>
        <w:t>What is folium</w:t>
      </w:r>
    </w:p>
    <w:p w14:paraId="4036122E" w14:textId="66F66614" w:rsidR="00DB361A" w:rsidRDefault="00DB361A" w:rsidP="00DB361A">
      <w:pPr>
        <w:rPr>
          <w:rFonts w:cs="Times New Roman"/>
        </w:rPr>
      </w:pPr>
      <w:r>
        <w:t xml:space="preserve">Folium is a python package that can be used to make beautiful, interactive </w:t>
      </w:r>
      <w:r>
        <w:t>maps. Folium</w:t>
      </w:r>
      <w:r>
        <w:t xml:space="preserve"> makes it easy to visualize data that’s been manipulated in Python on an interactive Leaflet map.</w:t>
      </w:r>
    </w:p>
    <w:p w14:paraId="7564440D" w14:textId="28C2EAC4" w:rsidR="00DB361A" w:rsidRDefault="00DB361A" w:rsidP="00DB361A">
      <w:r>
        <w:t xml:space="preserve">Folium has a number of built-in </w:t>
      </w:r>
      <w:proofErr w:type="gramStart"/>
      <w:r>
        <w:t>tile</w:t>
      </w:r>
      <w:proofErr w:type="gramEnd"/>
      <w:r>
        <w:t xml:space="preserve"> sets</w:t>
      </w:r>
      <w:r>
        <w:t xml:space="preserve"> from OpenStreetMap, MapQuest Open, MapQuest Open Aerial, </w:t>
      </w:r>
      <w:r>
        <w:t>Map box</w:t>
      </w:r>
      <w:r>
        <w:t xml:space="preserve">, and Stamen, and supports custom </w:t>
      </w:r>
      <w:r>
        <w:t>tile sets</w:t>
      </w:r>
      <w:r>
        <w:t xml:space="preserve"> with </w:t>
      </w:r>
      <w:r>
        <w:t>Map box</w:t>
      </w:r>
      <w:r>
        <w:t xml:space="preserve"> or </w:t>
      </w:r>
      <w:r>
        <w:t>Cloud made</w:t>
      </w:r>
      <w:r>
        <w:t xml:space="preserve"> API </w:t>
      </w:r>
      <w:r>
        <w:t>key</w:t>
      </w:r>
    </w:p>
    <w:p w14:paraId="58B53BF1" w14:textId="4AED8695" w:rsidR="00DB361A" w:rsidRDefault="00DB361A" w:rsidP="00DB361A">
      <w:r w:rsidRPr="00DB361A">
        <w:t xml:space="preserve">2. Next we would need to import the </w:t>
      </w:r>
      <w:r w:rsidRPr="00DB361A">
        <w:t>packages, read</w:t>
      </w:r>
      <w:r w:rsidRPr="00DB361A">
        <w:t xml:space="preserve"> files from the local system to google </w:t>
      </w:r>
      <w:r w:rsidRPr="00DB361A">
        <w:t>collab, read</w:t>
      </w:r>
      <w:r w:rsidRPr="00DB361A">
        <w:t xml:space="preserve"> data into pandas df and display the top 5 rows of the </w:t>
      </w:r>
      <w:r w:rsidRPr="00DB361A">
        <w:t>data frame</w:t>
      </w:r>
      <w:r w:rsidRPr="00DB361A">
        <w:t>.</w:t>
      </w:r>
    </w:p>
    <w:p w14:paraId="1550E5C9" w14:textId="7D0E4EF1" w:rsidR="00DB361A" w:rsidRDefault="00DB361A" w:rsidP="00DB361A">
      <w:r>
        <w:t>3.</w:t>
      </w:r>
      <w:r w:rsidRPr="00DB361A">
        <w:t xml:space="preserve"> </w:t>
      </w:r>
      <w:r w:rsidRPr="00DB361A">
        <w:t>Browse to open the Iron_Ore_1.csv file</w:t>
      </w:r>
      <w:r w:rsidR="00C21AFB">
        <w:t>.</w:t>
      </w:r>
    </w:p>
    <w:p w14:paraId="38D0BC6E" w14:textId="1B49A5BB" w:rsidR="00C21AFB" w:rsidRDefault="00C21AFB" w:rsidP="00DB361A">
      <w:r>
        <w:t>4.</w:t>
      </w:r>
      <w:r w:rsidRPr="00C21AFB">
        <w:t xml:space="preserve">Basic Exploratory Data Analysis Performed to get the data </w:t>
      </w:r>
      <w:r w:rsidRPr="00C21AFB">
        <w:t>types, column</w:t>
      </w:r>
      <w:r w:rsidRPr="00C21AFB">
        <w:t xml:space="preserve"> names and unique value of states in the data frame</w:t>
      </w:r>
      <w:r>
        <w:t>.</w:t>
      </w:r>
    </w:p>
    <w:p w14:paraId="7367BCFD" w14:textId="5F799D21" w:rsidR="00C21AFB" w:rsidRDefault="00C21AFB" w:rsidP="00DB361A">
      <w:r>
        <w:t>5</w:t>
      </w:r>
      <w:r w:rsidRPr="00C21AFB">
        <w:t>.Storing columns in the form of a python list.</w:t>
      </w:r>
    </w:p>
    <w:p w14:paraId="578DF220" w14:textId="6592A228" w:rsidR="00C21AFB" w:rsidRDefault="00C21AFB" w:rsidP="00DB361A">
      <w:r>
        <w:t>6</w:t>
      </w:r>
      <w:r w:rsidRPr="00C21AFB">
        <w:t>. Create the base layer of the map.</w:t>
      </w:r>
    </w:p>
    <w:p w14:paraId="4563D403" w14:textId="59D0C764" w:rsidR="00C21AFB" w:rsidRDefault="00C21AFB" w:rsidP="00DB361A">
      <w:r>
        <w:t>7</w:t>
      </w:r>
      <w:r w:rsidRPr="00C21AFB">
        <w:t xml:space="preserve">. Setting up different </w:t>
      </w:r>
      <w:r w:rsidRPr="00C21AFB">
        <w:t>color</w:t>
      </w:r>
      <w:r w:rsidRPr="00C21AFB">
        <w:t xml:space="preserve"> of markers for different states.</w:t>
      </w:r>
    </w:p>
    <w:p w14:paraId="397E2B95" w14:textId="1289C91A" w:rsidR="00C21AFB" w:rsidRDefault="00C21AFB" w:rsidP="00DB361A">
      <w:r>
        <w:t>8</w:t>
      </w:r>
      <w:r w:rsidRPr="00C21AFB">
        <w:t xml:space="preserve">. Creating the Iron ore </w:t>
      </w:r>
      <w:r w:rsidRPr="00C21AFB">
        <w:t>layer, adding</w:t>
      </w:r>
      <w:r w:rsidRPr="00C21AFB">
        <w:t xml:space="preserve"> the markers and popup in specific latitude and longitude locations.</w:t>
      </w:r>
    </w:p>
    <w:p w14:paraId="4AF49946" w14:textId="2BD14F9C" w:rsidR="00C21AFB" w:rsidRDefault="00C21AFB" w:rsidP="00DB361A">
      <w:r>
        <w:t>9</w:t>
      </w:r>
      <w:r w:rsidRPr="00C21AFB">
        <w:t>. Upload the world .json file</w:t>
      </w:r>
    </w:p>
    <w:p w14:paraId="17E7DFF4" w14:textId="453A7828" w:rsidR="00C21AFB" w:rsidRDefault="00C21AFB" w:rsidP="00DB361A">
      <w:r>
        <w:t>10</w:t>
      </w:r>
      <w:r w:rsidRPr="00C21AFB">
        <w:t xml:space="preserve">. Creating the population feature </w:t>
      </w:r>
      <w:r w:rsidRPr="00C21AFB">
        <w:t>group, adding</w:t>
      </w:r>
      <w:r w:rsidRPr="00C21AFB">
        <w:t xml:space="preserve"> both the iron ore layer and population layer to the map and saving the map in the form of an html doc.</w:t>
      </w:r>
    </w:p>
    <w:p w14:paraId="6F206C66" w14:textId="77777777" w:rsidR="00C21AFB" w:rsidRDefault="00C21AFB" w:rsidP="00DB361A"/>
    <w:p w14:paraId="04B17D37" w14:textId="77777777" w:rsidR="00C21AFB" w:rsidRDefault="00C21AFB" w:rsidP="00DB361A"/>
    <w:p w14:paraId="125CB1C7" w14:textId="77777777" w:rsidR="00DB361A" w:rsidRDefault="00DB361A" w:rsidP="00DB361A"/>
    <w:p w14:paraId="02E099FD" w14:textId="77777777" w:rsidR="00DB361A" w:rsidRPr="00DB361A" w:rsidRDefault="00DB361A" w:rsidP="00DB361A">
      <w:pPr>
        <w:pStyle w:val="Heading1"/>
      </w:pPr>
    </w:p>
    <w:p w14:paraId="518F4D75" w14:textId="0568C238" w:rsidR="00DB361A" w:rsidRPr="00DB361A" w:rsidRDefault="00DB361A" w:rsidP="00DB361A">
      <w:pPr>
        <w:pStyle w:val="Photo"/>
        <w:jc w:val="left"/>
      </w:pPr>
    </w:p>
    <w:sectPr w:rsidR="00DB361A" w:rsidRPr="00DB361A">
      <w:footerReference w:type="default" r:id="rId1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7286D" w14:textId="77777777" w:rsidR="005874CE" w:rsidRDefault="005874CE" w:rsidP="00C6554A">
      <w:pPr>
        <w:spacing w:before="0" w:after="0" w:line="240" w:lineRule="auto"/>
      </w:pPr>
      <w:r>
        <w:separator/>
      </w:r>
    </w:p>
  </w:endnote>
  <w:endnote w:type="continuationSeparator" w:id="0">
    <w:p w14:paraId="6267317B" w14:textId="77777777" w:rsidR="005874CE" w:rsidRDefault="005874CE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243E0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0EB99" w14:textId="77777777" w:rsidR="005874CE" w:rsidRDefault="005874CE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575C6A2" w14:textId="77777777" w:rsidR="005874CE" w:rsidRDefault="005874CE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FD36E54"/>
    <w:multiLevelType w:val="multilevel"/>
    <w:tmpl w:val="A66AA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F156ABB"/>
    <w:multiLevelType w:val="multilevel"/>
    <w:tmpl w:val="875A3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0CD"/>
    <w:rsid w:val="002554CD"/>
    <w:rsid w:val="00293B83"/>
    <w:rsid w:val="002B4294"/>
    <w:rsid w:val="00333D0D"/>
    <w:rsid w:val="004C049F"/>
    <w:rsid w:val="005000E2"/>
    <w:rsid w:val="005874CE"/>
    <w:rsid w:val="006230CD"/>
    <w:rsid w:val="006A3CE7"/>
    <w:rsid w:val="00C21AFB"/>
    <w:rsid w:val="00C6554A"/>
    <w:rsid w:val="00DB361A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DC3F7D"/>
  <w15:chartTrackingRefBased/>
  <w15:docId w15:val="{D725BFAE-3594-47E4-B87F-920963067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customStyle="1" w:styleId="gu">
    <w:name w:val="gu"/>
    <w:basedOn w:val="Normal"/>
    <w:rsid w:val="00DB3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unhideWhenUsed/>
    <w:qFormat/>
    <w:rsid w:val="00DB361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21A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idu.r1999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hulpc\AppData\Local\Microsoft\Office\16.0\DTS\en-US%7bB9C89494-DBF6-4E35-81A6-9436525EF23B%7d\%7bCDC48557-6A15-456F-B363-582587F24323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{CDC48557-6A15-456F-B363-582587F24323}tf02835058_win32</Template>
  <TotalTime>28</TotalTime>
  <Pages>4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rahulpc</dc:creator>
  <cp:keywords/>
  <dc:description/>
  <cp:lastModifiedBy>rahul naidu</cp:lastModifiedBy>
  <cp:revision>1</cp:revision>
  <dcterms:created xsi:type="dcterms:W3CDTF">2021-11-09T06:41:00Z</dcterms:created>
  <dcterms:modified xsi:type="dcterms:W3CDTF">2021-11-09T07:09:00Z</dcterms:modified>
</cp:coreProperties>
</file>